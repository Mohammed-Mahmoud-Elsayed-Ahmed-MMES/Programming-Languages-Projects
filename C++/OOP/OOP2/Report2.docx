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57905" w14:textId="2EDA7BDC" w:rsidR="00C6554A" w:rsidRPr="008B5277" w:rsidRDefault="004F6C36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0E077D21" wp14:editId="098D63B5">
            <wp:extent cx="5486400" cy="3291840"/>
            <wp:effectExtent l="0" t="0" r="0" b="3810"/>
            <wp:docPr id="5" name="Picture 5" descr="Human Resources HR management Recruitment Employment Headhunting Concep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uman Resources HR management Recruitment Employment Headhunting Concep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65B09B77" w14:textId="1E583EFA" w:rsidR="00C6554A" w:rsidRDefault="004F6C36" w:rsidP="00C6554A">
      <w:pPr>
        <w:pStyle w:val="Title"/>
      </w:pPr>
      <w:r>
        <w:t>Employee Management</w:t>
      </w:r>
    </w:p>
    <w:p w14:paraId="43491EBD" w14:textId="00D5E5F3" w:rsidR="00C6554A" w:rsidRPr="00D5413C" w:rsidRDefault="00C6554A" w:rsidP="00C6554A">
      <w:pPr>
        <w:pStyle w:val="Subtitle"/>
      </w:pPr>
    </w:p>
    <w:p w14:paraId="672D11D3" w14:textId="1981A9B5" w:rsidR="00C6554A" w:rsidRDefault="004F6C36" w:rsidP="004F6C36">
      <w:pPr>
        <w:pStyle w:val="ContactInfo"/>
      </w:pPr>
      <w:r>
        <w:rPr>
          <w:sz w:val="32"/>
          <w:szCs w:val="32"/>
        </w:rPr>
        <w:t>OOP2</w:t>
      </w:r>
      <w:r w:rsidR="00C6554A">
        <w:t xml:space="preserve">| </w:t>
      </w:r>
      <w:r>
        <w:rPr>
          <w:rFonts w:hint="cs"/>
          <w:sz w:val="28"/>
          <w:szCs w:val="28"/>
          <w:rtl/>
        </w:rPr>
        <w:t>23</w:t>
      </w:r>
      <w:r w:rsidR="00C6554A">
        <w:t>|</w:t>
      </w:r>
      <w:r w:rsidR="00C6554A" w:rsidRPr="00D5413C">
        <w:t xml:space="preserve"> </w:t>
      </w:r>
      <w:r>
        <w:rPr>
          <w:rFonts w:hint="cs"/>
          <w:sz w:val="32"/>
          <w:szCs w:val="32"/>
          <w:rtl/>
        </w:rPr>
        <w:t xml:space="preserve">محمد محمود السيد احمد </w:t>
      </w:r>
      <w:r w:rsidR="00C6554A">
        <w:br w:type="page"/>
      </w:r>
    </w:p>
    <w:p w14:paraId="4711AB56" w14:textId="41EAECEC" w:rsidR="00C6554A" w:rsidRDefault="004F6C36" w:rsidP="00C6554A">
      <w:pPr>
        <w:pStyle w:val="Heading1"/>
      </w:pPr>
      <w:r>
        <w:lastRenderedPageBreak/>
        <w:t>DESCRIPTION</w:t>
      </w:r>
    </w:p>
    <w:p w14:paraId="75363995" w14:textId="77777777" w:rsidR="003A5023" w:rsidRPr="003A5023" w:rsidRDefault="003A5023" w:rsidP="003A5023">
      <w:pPr>
        <w:pStyle w:val="ListBullet"/>
        <w:rPr>
          <w:sz w:val="32"/>
          <w:szCs w:val="32"/>
        </w:rPr>
      </w:pPr>
      <w:r w:rsidRPr="003A5023">
        <w:rPr>
          <w:sz w:val="32"/>
          <w:szCs w:val="32"/>
        </w:rPr>
        <w:t>I have different employees in the way of contracting in different departments</w:t>
      </w:r>
    </w:p>
    <w:p w14:paraId="3C4C06B6" w14:textId="77777777" w:rsidR="003A5023" w:rsidRPr="003A5023" w:rsidRDefault="003A5023" w:rsidP="003A5023">
      <w:pPr>
        <w:pStyle w:val="ListBullet"/>
        <w:rPr>
          <w:sz w:val="32"/>
          <w:szCs w:val="32"/>
        </w:rPr>
      </w:pPr>
      <w:r w:rsidRPr="003A5023">
        <w:rPr>
          <w:sz w:val="32"/>
          <w:szCs w:val="32"/>
        </w:rPr>
        <w:t>I have projects that have a budget or more</w:t>
      </w:r>
    </w:p>
    <w:p w14:paraId="2707155B" w14:textId="4BAA3814" w:rsidR="00C6554A" w:rsidRPr="003A5023" w:rsidRDefault="003A5023" w:rsidP="003A5023">
      <w:pPr>
        <w:pStyle w:val="ListBullet"/>
        <w:numPr>
          <w:ilvl w:val="0"/>
          <w:numId w:val="0"/>
        </w:numPr>
        <w:rPr>
          <w:sz w:val="32"/>
          <w:szCs w:val="32"/>
        </w:rPr>
      </w:pPr>
      <w:r w:rsidRPr="003A5023">
        <w:rPr>
          <w:sz w:val="32"/>
          <w:szCs w:val="32"/>
        </w:rPr>
        <w:t>How to calculate payments to employees in the project department</w:t>
      </w:r>
    </w:p>
    <w:p w14:paraId="55CB1D99" w14:textId="5B63E9C1" w:rsidR="00C6554A" w:rsidRDefault="003A5023" w:rsidP="00C6554A">
      <w:pPr>
        <w:pStyle w:val="Heading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class diagram </w:t>
      </w:r>
    </w:p>
    <w:p w14:paraId="230B7CA3" w14:textId="0530D742" w:rsidR="003A5023" w:rsidRPr="003A5023" w:rsidRDefault="003A5023" w:rsidP="003A5023">
      <w:pPr>
        <w:jc w:val="center"/>
      </w:pPr>
      <w:r>
        <w:rPr>
          <w:noProof/>
        </w:rPr>
        <w:drawing>
          <wp:inline distT="0" distB="0" distL="0" distR="0" wp14:anchorId="3DBEA138" wp14:editId="129CE5D5">
            <wp:extent cx="5486400" cy="661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A532" w14:textId="2829E104" w:rsidR="002C74C0" w:rsidRDefault="009F60F7" w:rsidP="003A5023"/>
    <w:p w14:paraId="69AA189D" w14:textId="3D7F27C9" w:rsidR="003A5023" w:rsidRDefault="003A5023" w:rsidP="003A5023"/>
    <w:p w14:paraId="5226214F" w14:textId="1BD8C4FE" w:rsidR="003A5023" w:rsidRDefault="003A5023" w:rsidP="003A5023"/>
    <w:p w14:paraId="660A1053" w14:textId="34C3B4BB" w:rsidR="003A5023" w:rsidRDefault="00307520" w:rsidP="00307520">
      <w:pPr>
        <w:jc w:val="center"/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THE MAIN CLASSES</w:t>
      </w:r>
    </w:p>
    <w:p w14:paraId="52F947AB" w14:textId="77777777" w:rsidR="00307520" w:rsidRPr="003A5023" w:rsidRDefault="00307520" w:rsidP="00307520">
      <w:pPr>
        <w:rPr>
          <w:b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087EC3" w14:textId="0203C25B" w:rsidR="003A5023" w:rsidRDefault="00307520" w:rsidP="003A5023">
      <w:pPr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STAFF</w:t>
      </w:r>
    </w:p>
    <w:p w14:paraId="6543C25F" w14:textId="7857D75E" w:rsidR="00307520" w:rsidRDefault="00307520" w:rsidP="00307520">
      <w:pPr>
        <w:jc w:val="center"/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44C0A9A1" wp14:editId="643FA2DD">
            <wp:extent cx="5486400" cy="5375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1E3E" w14:textId="753BCA12" w:rsidR="00307520" w:rsidRDefault="00307520" w:rsidP="00307520">
      <w:pPr>
        <w:jc w:val="center"/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7591278D" wp14:editId="021B87F7">
            <wp:extent cx="5486400" cy="2926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0F5A" w14:textId="0E750783" w:rsidR="00307520" w:rsidRDefault="00307520" w:rsidP="00307520">
      <w:pPr>
        <w:jc w:val="center"/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3BBE0083" wp14:editId="018961AE">
            <wp:extent cx="5486400" cy="5046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E204" w14:textId="30EDD8A0" w:rsidR="00307520" w:rsidRDefault="00307520" w:rsidP="00307520">
      <w:pPr>
        <w:jc w:val="center"/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065D378C" wp14:editId="2A198AC8">
            <wp:extent cx="5486400" cy="3827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2DEB" w14:textId="1071BF0A" w:rsidR="00307520" w:rsidRPr="00307520" w:rsidRDefault="00307520" w:rsidP="00307520">
      <w:pPr>
        <w:jc w:val="center"/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07520"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-----------------------------------------------------------------------------</w:t>
      </w:r>
    </w:p>
    <w:p w14:paraId="298ADF31" w14:textId="748C89C5" w:rsidR="00307520" w:rsidRDefault="00307520" w:rsidP="00307520">
      <w:pPr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STAFFMEMBER</w:t>
      </w:r>
    </w:p>
    <w:p w14:paraId="4E8E32A4" w14:textId="2F0B4F5B" w:rsidR="00307520" w:rsidRDefault="00307520" w:rsidP="00307520">
      <w:pPr>
        <w:jc w:val="center"/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2E4B8D71" wp14:editId="04B31488">
            <wp:extent cx="5486400" cy="3806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111A" w14:textId="4A27A4FA" w:rsidR="00307520" w:rsidRDefault="00307520" w:rsidP="00307520">
      <w:pPr>
        <w:pBdr>
          <w:bottom w:val="single" w:sz="6" w:space="1" w:color="auto"/>
        </w:pBdr>
        <w:jc w:val="center"/>
        <w:rPr>
          <w:b/>
          <w:outline/>
          <w:color w:val="738AC8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lastRenderedPageBreak/>
        <w:drawing>
          <wp:inline distT="0" distB="0" distL="0" distR="0" wp14:anchorId="5D8F2EA1" wp14:editId="273E3F1F">
            <wp:extent cx="5486400" cy="4979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97E9" w14:textId="6485B5F5" w:rsidR="002144EE" w:rsidRPr="002144EE" w:rsidRDefault="002144EE" w:rsidP="002144EE">
      <w:pPr>
        <w:jc w:val="center"/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-----------------------------------------------------------------------------</w:t>
      </w:r>
    </w:p>
    <w:p w14:paraId="25976592" w14:textId="05A75A2A" w:rsidR="00307520" w:rsidRDefault="002144EE" w:rsidP="00307520">
      <w:pP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DEPARTMENT</w:t>
      </w:r>
    </w:p>
    <w:p w14:paraId="003AA2D7" w14:textId="6533ADED" w:rsidR="002144EE" w:rsidRDefault="002144EE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B0B53DC" wp14:editId="7C9D1814">
            <wp:extent cx="4924425" cy="6372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3D3C" w14:textId="654663A1" w:rsidR="002144EE" w:rsidRDefault="002144EE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8690568" w14:textId="5739F510" w:rsidR="002144EE" w:rsidRDefault="002144EE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720DBF1" wp14:editId="32A283FE">
            <wp:extent cx="4152900" cy="720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687" w14:textId="30CCEFC9" w:rsidR="002144EE" w:rsidRDefault="002144EE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831E9C" w14:textId="77777777" w:rsidR="002144EE" w:rsidRDefault="002144EE" w:rsidP="002144EE">
      <w:pPr>
        <w:jc w:val="center"/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-----------------------------------------------------------------------------</w:t>
      </w:r>
    </w:p>
    <w:p w14:paraId="61779BD6" w14:textId="01242471" w:rsidR="002144EE" w:rsidRDefault="002144EE" w:rsidP="002144EE">
      <w:pP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PROJECT </w:t>
      </w:r>
    </w:p>
    <w:p w14:paraId="71E69EEE" w14:textId="46257176" w:rsidR="002144EE" w:rsidRDefault="002144EE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B2D55B" wp14:editId="58A17C2B">
            <wp:extent cx="5486400" cy="3971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8EAA" w14:textId="44F95CDC" w:rsidR="002144EE" w:rsidRDefault="002144EE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6C4089" w14:textId="0C1D393E" w:rsidR="002144EE" w:rsidRDefault="002144EE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7DC961E" wp14:editId="202DED7C">
            <wp:extent cx="5486400" cy="4051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F04A" w14:textId="2B3513C3" w:rsidR="002F49E5" w:rsidRDefault="002F49E5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458DDFC" wp14:editId="0DBD1E03">
            <wp:extent cx="5486400" cy="6694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BEF" w14:textId="3BFEB02F" w:rsidR="002F49E5" w:rsidRDefault="002F49E5" w:rsidP="002144EE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8C87DB8" wp14:editId="6704BE20">
            <wp:extent cx="5486400" cy="3603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DDC1" w14:textId="0337CFE3" w:rsidR="002F49E5" w:rsidRDefault="002F49E5" w:rsidP="002144EE">
      <w:pPr>
        <w:jc w:val="center"/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-----------------------------------------------------------------------------</w:t>
      </w:r>
    </w:p>
    <w:p w14:paraId="0F2EE0E7" w14:textId="1476C28F" w:rsidR="002F49E5" w:rsidRDefault="002F49E5" w:rsidP="002F49E5">
      <w:pPr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B129AC1" w14:textId="1D6DC7F4" w:rsidR="002F49E5" w:rsidRDefault="002F49E5" w:rsidP="002F49E5">
      <w:pP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BUDGET</w:t>
      </w:r>
    </w:p>
    <w:p w14:paraId="179C9843" w14:textId="5C1260BF" w:rsidR="002F49E5" w:rsidRDefault="002F49E5" w:rsidP="002F49E5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D0B8FD1" wp14:editId="49339CC7">
            <wp:extent cx="5486400" cy="59772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7327" w14:textId="221C92B9" w:rsidR="002F49E5" w:rsidRDefault="002F49E5" w:rsidP="002F49E5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359567" w14:textId="1DF0BF06" w:rsidR="002F49E5" w:rsidRDefault="002F49E5" w:rsidP="002F49E5">
      <w:pPr>
        <w:jc w:val="center"/>
        <w:rPr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24830EE" wp14:editId="068A0251">
            <wp:extent cx="4848225" cy="7258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0E90" w14:textId="4B1622CF" w:rsidR="002F49E5" w:rsidRDefault="002F49E5" w:rsidP="002F49E5">
      <w:pPr>
        <w:jc w:val="center"/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A157A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-----------------------------------------------------------------------------</w:t>
      </w:r>
    </w:p>
    <w:p w14:paraId="1AC235A8" w14:textId="06ED1C53" w:rsidR="002F49E5" w:rsidRDefault="002F49E5" w:rsidP="002F49E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49E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MAIN </w:t>
      </w:r>
    </w:p>
    <w:p w14:paraId="51644477" w14:textId="2B4242A1" w:rsidR="002F49E5" w:rsidRDefault="002F49E5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B3D054" wp14:editId="6E2676CB">
            <wp:extent cx="5730240" cy="34823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F5C1" w14:textId="7C69C8E5" w:rsidR="002F49E5" w:rsidRDefault="002F49E5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9A6D0E7" wp14:editId="74EE7E22">
            <wp:extent cx="5486400" cy="3808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04C9" w14:textId="2510E7FA" w:rsidR="002F49E5" w:rsidRDefault="002F49E5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6EDC5F6" wp14:editId="57C7BFAB">
            <wp:extent cx="5486400" cy="3846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2808" w14:textId="73B875DE" w:rsidR="002F49E5" w:rsidRDefault="002F49E5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E268576" wp14:editId="36303D9D">
            <wp:extent cx="5486400" cy="3435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AA95" w14:textId="35D8C062" w:rsidR="002F49E5" w:rsidRDefault="002F49E5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15BE8CE" wp14:editId="7C99DDA3">
            <wp:extent cx="5486400" cy="37820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757" w14:textId="46785443" w:rsidR="002F49E5" w:rsidRDefault="002F49E5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28C0470" wp14:editId="74E9C004">
            <wp:extent cx="5486400" cy="5311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68A2" w14:textId="4C37963B" w:rsidR="002F49E5" w:rsidRDefault="002F49E5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00815B6" wp14:editId="5BA4F4FC">
            <wp:extent cx="5486400" cy="5792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2815" w14:textId="323C6347" w:rsidR="00D77539" w:rsidRDefault="00D77539" w:rsidP="002F49E5">
      <w:pPr>
        <w:jc w:val="center"/>
        <w:rPr>
          <w:rFonts w:hint="cs"/>
          <w:color w:val="000000" w:themeColor="text1"/>
          <w:sz w:val="32"/>
          <w:szCs w:val="32"/>
          <w:rtl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6FCB951" wp14:editId="0C4445F4">
            <wp:extent cx="5486400" cy="2771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7920" w14:textId="199C2F19" w:rsidR="00D77539" w:rsidRDefault="00D77539" w:rsidP="002F49E5">
      <w:pPr>
        <w:jc w:val="center"/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C7955F" w14:textId="2278DF57" w:rsid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OUTPUT</w:t>
      </w:r>
    </w:p>
    <w:p w14:paraId="121CDC08" w14:textId="7831E70F" w:rsid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A2795" w14:textId="48CB32F3" w:rsid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00E3C31" wp14:editId="4495FB01">
            <wp:extent cx="5486400" cy="3302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6919" w14:textId="7D5A7FCF" w:rsid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7BB5B00" wp14:editId="44474623">
            <wp:extent cx="5486400" cy="3074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12E6" w14:textId="0804211B" w:rsid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955D344" wp14:editId="707D0A61">
            <wp:extent cx="5486400" cy="3182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B1A6" w14:textId="5E5D2CA7" w:rsid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FC45C7D" wp14:editId="02DC7410">
            <wp:extent cx="5486400" cy="3171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E45" w14:textId="43270019" w:rsid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63B7D0F" wp14:editId="7885E173">
            <wp:extent cx="5486400" cy="3194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9AB8" w14:textId="5FD5AD1C" w:rsidR="00D77539" w:rsidRPr="00D77539" w:rsidRDefault="00D77539" w:rsidP="002F49E5">
      <w:pPr>
        <w:jc w:val="center"/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END</w:t>
      </w:r>
    </w:p>
    <w:sectPr w:rsidR="00D77539" w:rsidRPr="00D77539">
      <w:footerReference w:type="first" r:id="rId3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99A1B" w14:textId="77777777" w:rsidR="004F6C36" w:rsidRDefault="004F6C36" w:rsidP="00C6554A">
      <w:pPr>
        <w:spacing w:before="0" w:after="0" w:line="240" w:lineRule="auto"/>
      </w:pPr>
      <w:r>
        <w:separator/>
      </w:r>
    </w:p>
  </w:endnote>
  <w:endnote w:type="continuationSeparator" w:id="0">
    <w:p w14:paraId="1340697D" w14:textId="77777777" w:rsidR="004F6C36" w:rsidRDefault="004F6C3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038956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8CC41AC" w14:textId="5C846E1D" w:rsidR="009F60F7" w:rsidRDefault="009F60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2295F0A" w14:textId="6751B306" w:rsidR="004F6C36" w:rsidRDefault="004F6C36" w:rsidP="009F60F7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8C596" w14:textId="77777777" w:rsidR="004F6C36" w:rsidRDefault="004F6C3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87A36F2" w14:textId="77777777" w:rsidR="004F6C36" w:rsidRDefault="004F6C3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36"/>
    <w:rsid w:val="002144EE"/>
    <w:rsid w:val="002554CD"/>
    <w:rsid w:val="00293B83"/>
    <w:rsid w:val="002B4294"/>
    <w:rsid w:val="002F49E5"/>
    <w:rsid w:val="00307520"/>
    <w:rsid w:val="00333D0D"/>
    <w:rsid w:val="003A5023"/>
    <w:rsid w:val="004C049F"/>
    <w:rsid w:val="004F6C36"/>
    <w:rsid w:val="005000E2"/>
    <w:rsid w:val="006A3CE7"/>
    <w:rsid w:val="009F60F7"/>
    <w:rsid w:val="00C6554A"/>
    <w:rsid w:val="00D77539"/>
    <w:rsid w:val="00D929CD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897DA"/>
  <w15:chartTrackingRefBased/>
  <w15:docId w15:val="{30FDEEEE-B319-4C33-8C44-88FEE6948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PageNumber">
    <w:name w:val="page number"/>
    <w:basedOn w:val="DefaultParagraphFont"/>
    <w:uiPriority w:val="99"/>
    <w:semiHidden/>
    <w:unhideWhenUsed/>
    <w:rsid w:val="009F6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2D34A6F7-FCF3-4EC8-911A-F29B4095F704%7d\%7b5464101B-588C-465F-B28D-E29FC055F1D0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{5464101B-588C-465F-B28D-E29FC055F1D0}tf02835058_win32</Template>
  <TotalTime>73</TotalTime>
  <Pages>25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Mohamed Mahmoud</cp:lastModifiedBy>
  <cp:revision>3</cp:revision>
  <dcterms:created xsi:type="dcterms:W3CDTF">2022-05-18T05:13:00Z</dcterms:created>
  <dcterms:modified xsi:type="dcterms:W3CDTF">2022-05-18T06:26:00Z</dcterms:modified>
</cp:coreProperties>
</file>